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CC1F8" w14:textId="555D8A0D" w:rsidR="00DE4D11" w:rsidRDefault="00DE4D11" w:rsidP="00731635">
      <w:pPr>
        <w:pStyle w:val="Name"/>
        <w:rPr>
          <w:rStyle w:val="NameChar"/>
          <w:b/>
          <w:bCs/>
          <w:color w:val="auto"/>
        </w:rPr>
      </w:pPr>
      <w:r>
        <w:rPr>
          <w:rStyle w:val="NameChar"/>
          <w:b/>
          <w:bCs/>
          <w:color w:val="auto"/>
        </w:rPr>
        <w:t>JEEL</w:t>
      </w:r>
    </w:p>
    <w:p w14:paraId="310ECE98" w14:textId="6005C21B" w:rsidR="00DE4D11" w:rsidRPr="00731635" w:rsidRDefault="00DE4D11" w:rsidP="00731635">
      <w:pPr>
        <w:pStyle w:val="Name"/>
        <w:rPr>
          <w:rStyle w:val="NameChar"/>
          <w:b/>
          <w:bCs/>
          <w:color w:val="auto"/>
        </w:rPr>
      </w:pPr>
      <w:r>
        <w:rPr>
          <w:rStyle w:val="NameChar"/>
          <w:b/>
          <w:bCs/>
          <w:color w:val="auto"/>
        </w:rPr>
        <w:t>PANDYA</w:t>
      </w:r>
    </w:p>
    <w:p w14:paraId="3CF3F94F" w14:textId="1A11E523" w:rsidR="0043278C" w:rsidRDefault="00DE4D11" w:rsidP="00731635">
      <w:pPr>
        <w:pStyle w:val="Subtitle"/>
      </w:pPr>
      <w:r>
        <w:t>CYBER SECURITY EXPERT</w:t>
      </w:r>
    </w:p>
    <w:p w14:paraId="76B024C9" w14:textId="77777777" w:rsidR="00731635" w:rsidRDefault="00731635" w:rsidP="006C0ADB"/>
    <w:p w14:paraId="5E803219" w14:textId="77777777" w:rsidR="001F0B2A" w:rsidRDefault="001F0B2A" w:rsidP="006C0ADB"/>
    <w:p w14:paraId="770EC551" w14:textId="77777777" w:rsidR="001F0B2A" w:rsidRDefault="001F0B2A" w:rsidP="006C0ADB"/>
    <w:p w14:paraId="0CB4A545" w14:textId="77777777" w:rsidR="001F0B2A" w:rsidRDefault="001F0B2A" w:rsidP="006C0ADB"/>
    <w:p w14:paraId="093510D3" w14:textId="77777777" w:rsidR="001F0B2A" w:rsidRDefault="001F0B2A" w:rsidP="006C0ADB"/>
    <w:p w14:paraId="53D33070" w14:textId="77777777" w:rsidR="00731635" w:rsidRDefault="00731635" w:rsidP="006C0ADB"/>
    <w:tbl>
      <w:tblPr>
        <w:tblW w:w="10260" w:type="dxa"/>
        <w:tblInd w:w="-180" w:type="dxa"/>
        <w:tblLook w:val="04A0" w:firstRow="1" w:lastRow="0" w:firstColumn="1" w:lastColumn="0" w:noHBand="0" w:noVBand="1"/>
      </w:tblPr>
      <w:tblGrid>
        <w:gridCol w:w="5364"/>
        <w:gridCol w:w="864"/>
        <w:gridCol w:w="4032"/>
      </w:tblGrid>
      <w:tr w:rsidR="001F0B2A" w14:paraId="2D260564" w14:textId="77777777" w:rsidTr="001F0B2A">
        <w:tc>
          <w:tcPr>
            <w:tcW w:w="5364" w:type="dxa"/>
          </w:tcPr>
          <w:p w14:paraId="67F624F5" w14:textId="77777777" w:rsidR="001F0B2A" w:rsidRPr="00731635" w:rsidRDefault="001F0B2A" w:rsidP="001F0B2A">
            <w:pPr>
              <w:pStyle w:val="Heading2"/>
            </w:pPr>
            <w:r w:rsidRPr="00731635">
              <w:t>Work experience</w:t>
            </w:r>
          </w:p>
          <w:p w14:paraId="29EE3B64" w14:textId="77777777" w:rsidR="004339DA" w:rsidRPr="004339DA" w:rsidRDefault="004339DA" w:rsidP="004339DA">
            <w:pPr>
              <w:pStyle w:val="Heading3"/>
              <w:rPr>
                <w:bCs/>
                <w:lang w:val="en-IN"/>
              </w:rPr>
            </w:pPr>
            <w:r w:rsidRPr="004339DA">
              <w:rPr>
                <w:bCs/>
                <w:lang w:val="en-IN"/>
              </w:rPr>
              <w:t>Cyber Security Engineer</w:t>
            </w:r>
          </w:p>
          <w:p w14:paraId="33693F53" w14:textId="77777777" w:rsidR="004339DA" w:rsidRPr="004339DA" w:rsidRDefault="004339DA" w:rsidP="004339DA">
            <w:pPr>
              <w:pStyle w:val="Heading3"/>
              <w:rPr>
                <w:bCs/>
                <w:lang w:val="en-IN"/>
              </w:rPr>
            </w:pPr>
            <w:proofErr w:type="spellStart"/>
            <w:r w:rsidRPr="004339DA">
              <w:rPr>
                <w:bCs/>
                <w:lang w:val="en-IN"/>
              </w:rPr>
              <w:t>DefendX</w:t>
            </w:r>
            <w:proofErr w:type="spellEnd"/>
            <w:r w:rsidRPr="004339DA">
              <w:rPr>
                <w:bCs/>
                <w:lang w:val="en-IN"/>
              </w:rPr>
              <w:t xml:space="preserve"> Cyber Labs </w:t>
            </w:r>
            <w:proofErr w:type="spellStart"/>
            <w:r w:rsidRPr="004339DA">
              <w:rPr>
                <w:bCs/>
                <w:lang w:val="en-IN"/>
              </w:rPr>
              <w:t>Pvt.</w:t>
            </w:r>
            <w:proofErr w:type="spellEnd"/>
            <w:r w:rsidRPr="004339DA">
              <w:rPr>
                <w:bCs/>
                <w:lang w:val="en-IN"/>
              </w:rPr>
              <w:t xml:space="preserve"> Ltd., Bengaluru, India</w:t>
            </w:r>
            <w:r w:rsidRPr="004339DA">
              <w:rPr>
                <w:bCs/>
                <w:lang w:val="en-IN"/>
              </w:rPr>
              <w:br/>
              <w:t>September 2023 – Present</w:t>
            </w:r>
          </w:p>
          <w:p w14:paraId="510E6FB2" w14:textId="77777777" w:rsidR="004339DA" w:rsidRDefault="004339DA" w:rsidP="004339DA">
            <w:pPr>
              <w:pStyle w:val="Heading3"/>
              <w:rPr>
                <w:bCs/>
                <w:lang w:val="en-IN"/>
              </w:rPr>
            </w:pPr>
          </w:p>
          <w:p w14:paraId="2F1BF720" w14:textId="42EB1EEE" w:rsidR="004339DA" w:rsidRPr="004339DA" w:rsidRDefault="004339DA" w:rsidP="004339DA">
            <w:pPr>
              <w:pStyle w:val="Heading3"/>
              <w:rPr>
                <w:bCs/>
                <w:lang w:val="en-IN"/>
              </w:rPr>
            </w:pPr>
            <w:r w:rsidRPr="004339DA">
              <w:rPr>
                <w:bCs/>
                <w:lang w:val="en-IN"/>
              </w:rPr>
              <w:t>Junior Cyber Security Analyst</w:t>
            </w:r>
          </w:p>
          <w:p w14:paraId="5EE452AD" w14:textId="77777777" w:rsidR="004339DA" w:rsidRDefault="004339DA" w:rsidP="004339DA">
            <w:pPr>
              <w:pStyle w:val="Heading3"/>
              <w:rPr>
                <w:bCs/>
                <w:lang w:val="en-IN"/>
              </w:rPr>
            </w:pPr>
            <w:proofErr w:type="spellStart"/>
            <w:r w:rsidRPr="004339DA">
              <w:rPr>
                <w:bCs/>
                <w:lang w:val="en-IN"/>
              </w:rPr>
              <w:t>SecureNet</w:t>
            </w:r>
            <w:proofErr w:type="spellEnd"/>
            <w:r w:rsidRPr="004339DA">
              <w:rPr>
                <w:bCs/>
                <w:lang w:val="en-IN"/>
              </w:rPr>
              <w:t xml:space="preserve"> Solutions </w:t>
            </w:r>
            <w:proofErr w:type="spellStart"/>
            <w:r w:rsidRPr="004339DA">
              <w:rPr>
                <w:bCs/>
                <w:lang w:val="en-IN"/>
              </w:rPr>
              <w:t>Pvt.</w:t>
            </w:r>
            <w:proofErr w:type="spellEnd"/>
            <w:r w:rsidRPr="004339DA">
              <w:rPr>
                <w:bCs/>
                <w:lang w:val="en-IN"/>
              </w:rPr>
              <w:t xml:space="preserve"> Ltd., Ahmedabad, India</w:t>
            </w:r>
            <w:r w:rsidRPr="004339DA">
              <w:rPr>
                <w:lang w:val="en-IN"/>
              </w:rPr>
              <w:br/>
            </w:r>
            <w:r w:rsidRPr="004339DA">
              <w:rPr>
                <w:bCs/>
                <w:lang w:val="en-IN"/>
              </w:rPr>
              <w:t>June 2021 – August 2023</w:t>
            </w:r>
          </w:p>
          <w:p w14:paraId="765081F0" w14:textId="77777777" w:rsidR="004339DA" w:rsidRPr="004339DA" w:rsidRDefault="004339DA" w:rsidP="004339DA">
            <w:pPr>
              <w:rPr>
                <w:lang w:val="en-IN"/>
              </w:rPr>
            </w:pPr>
          </w:p>
          <w:p w14:paraId="1D7550B3" w14:textId="77777777" w:rsidR="004339DA" w:rsidRPr="004339DA" w:rsidRDefault="004339DA" w:rsidP="004339DA">
            <w:pPr>
              <w:pStyle w:val="Heading3"/>
              <w:rPr>
                <w:bCs/>
                <w:lang w:val="en-IN"/>
              </w:rPr>
            </w:pPr>
            <w:r w:rsidRPr="004339DA">
              <w:rPr>
                <w:bCs/>
                <w:lang w:val="en-IN"/>
              </w:rPr>
              <w:t>Cyber Security Intern</w:t>
            </w:r>
          </w:p>
          <w:p w14:paraId="38A5A68A" w14:textId="77777777" w:rsidR="004339DA" w:rsidRPr="004339DA" w:rsidRDefault="004339DA" w:rsidP="004339DA">
            <w:pPr>
              <w:pStyle w:val="Heading3"/>
              <w:rPr>
                <w:lang w:val="en-IN"/>
              </w:rPr>
            </w:pPr>
            <w:proofErr w:type="spellStart"/>
            <w:r w:rsidRPr="004339DA">
              <w:rPr>
                <w:bCs/>
                <w:lang w:val="en-IN"/>
              </w:rPr>
              <w:t>CyberShield</w:t>
            </w:r>
            <w:proofErr w:type="spellEnd"/>
            <w:r w:rsidRPr="004339DA">
              <w:rPr>
                <w:bCs/>
                <w:lang w:val="en-IN"/>
              </w:rPr>
              <w:t xml:space="preserve"> Technologies </w:t>
            </w:r>
            <w:proofErr w:type="spellStart"/>
            <w:r w:rsidRPr="004339DA">
              <w:rPr>
                <w:bCs/>
                <w:lang w:val="en-IN"/>
              </w:rPr>
              <w:t>Pvt.</w:t>
            </w:r>
            <w:proofErr w:type="spellEnd"/>
            <w:r w:rsidRPr="004339DA">
              <w:rPr>
                <w:bCs/>
                <w:lang w:val="en-IN"/>
              </w:rPr>
              <w:t xml:space="preserve"> Ltd., Ahmedabad, India</w:t>
            </w:r>
            <w:r w:rsidRPr="004339DA">
              <w:rPr>
                <w:lang w:val="en-IN"/>
              </w:rPr>
              <w:br/>
            </w:r>
            <w:r w:rsidRPr="004339DA">
              <w:rPr>
                <w:bCs/>
                <w:lang w:val="en-IN"/>
              </w:rPr>
              <w:t>June 2020 – May 2021</w:t>
            </w:r>
          </w:p>
          <w:p w14:paraId="3BFC2D6D" w14:textId="51FACC1D" w:rsidR="001F0B2A" w:rsidRPr="00E66B14" w:rsidRDefault="001F0B2A" w:rsidP="001F0B2A">
            <w:pPr>
              <w:pStyle w:val="NormalIndent"/>
            </w:pPr>
            <w:r>
              <w:br/>
            </w:r>
          </w:p>
          <w:p w14:paraId="54678690" w14:textId="77777777" w:rsidR="001F0B2A" w:rsidRPr="00E66B14" w:rsidRDefault="001F0B2A" w:rsidP="001F0B2A">
            <w:pPr>
              <w:pStyle w:val="Heading2"/>
            </w:pPr>
            <w:r w:rsidRPr="00E66B14">
              <w:t>Education</w:t>
            </w:r>
          </w:p>
          <w:p w14:paraId="41AE7CBB" w14:textId="1FFDB2F7" w:rsidR="004339DA" w:rsidRPr="00055355" w:rsidRDefault="004339DA" w:rsidP="004339DA">
            <w:pPr>
              <w:pStyle w:val="Heading3"/>
              <w:ind w:left="0"/>
              <w:rPr>
                <w:rStyle w:val="Strong"/>
                <w:b/>
                <w:bCs w:val="0"/>
                <w:caps w:val="0"/>
                <w:sz w:val="18"/>
                <w:szCs w:val="20"/>
              </w:rPr>
            </w:pPr>
            <w:r>
              <w:rPr>
                <w:rStyle w:val="Strong"/>
                <w:b/>
                <w:bCs w:val="0"/>
                <w:caps w:val="0"/>
                <w:sz w:val="24"/>
              </w:rPr>
              <w:t xml:space="preserve">              </w:t>
            </w:r>
            <w:r w:rsidRPr="00055355">
              <w:rPr>
                <w:rStyle w:val="Strong"/>
                <w:b/>
                <w:bCs w:val="0"/>
                <w:caps w:val="0"/>
                <w:sz w:val="18"/>
                <w:szCs w:val="20"/>
              </w:rPr>
              <w:t xml:space="preserve">SSC- DELHI PUBLIC </w:t>
            </w:r>
            <w:proofErr w:type="gramStart"/>
            <w:r w:rsidRPr="00055355">
              <w:rPr>
                <w:rStyle w:val="Strong"/>
                <w:b/>
                <w:bCs w:val="0"/>
                <w:caps w:val="0"/>
                <w:sz w:val="18"/>
                <w:szCs w:val="20"/>
              </w:rPr>
              <w:t>SCHOOL  AHMEDABAD</w:t>
            </w:r>
            <w:proofErr w:type="gramEnd"/>
            <w:r w:rsidR="00055355" w:rsidRPr="00055355">
              <w:rPr>
                <w:rStyle w:val="Strong"/>
                <w:b/>
                <w:bCs w:val="0"/>
                <w:caps w:val="0"/>
                <w:sz w:val="18"/>
                <w:szCs w:val="20"/>
              </w:rPr>
              <w:t>-93.6%</w:t>
            </w:r>
          </w:p>
          <w:p w14:paraId="169B37E9" w14:textId="3ECA1494" w:rsidR="00055355" w:rsidRPr="00055355" w:rsidRDefault="00055355" w:rsidP="00055355">
            <w:pPr>
              <w:rPr>
                <w:b/>
                <w:bCs/>
                <w:sz w:val="18"/>
                <w:szCs w:val="18"/>
              </w:rPr>
            </w:pPr>
            <w:r w:rsidRPr="00055355">
              <w:rPr>
                <w:b/>
                <w:bCs/>
                <w:sz w:val="18"/>
                <w:szCs w:val="18"/>
              </w:rPr>
              <w:t xml:space="preserve">                  HSC-</w:t>
            </w:r>
            <w:r w:rsidRPr="00055355">
              <w:t xml:space="preserve"> </w:t>
            </w:r>
            <w:r w:rsidRPr="00055355">
              <w:rPr>
                <w:b/>
                <w:bCs/>
                <w:sz w:val="18"/>
                <w:szCs w:val="18"/>
              </w:rPr>
              <w:t>St. Xavier's Higher Secondary School-91.4%</w:t>
            </w:r>
          </w:p>
          <w:p w14:paraId="25F39753" w14:textId="6E653937" w:rsidR="001F0B2A" w:rsidRPr="00055355" w:rsidRDefault="00055355" w:rsidP="00055355">
            <w:pPr>
              <w:pStyle w:val="NormalIndent"/>
              <w:ind w:left="0"/>
              <w:rPr>
                <w:b/>
                <w:bCs/>
              </w:rPr>
            </w:pPr>
            <w:r w:rsidRPr="00055355">
              <w:t xml:space="preserve">               </w:t>
            </w:r>
            <w:proofErr w:type="gramStart"/>
            <w:r w:rsidRPr="00055355">
              <w:rPr>
                <w:b/>
                <w:bCs/>
                <w:sz w:val="18"/>
                <w:szCs w:val="18"/>
              </w:rPr>
              <w:t>B.TECH</w:t>
            </w:r>
            <w:proofErr w:type="gramEnd"/>
            <w:r w:rsidRPr="00055355">
              <w:rPr>
                <w:b/>
                <w:bCs/>
                <w:sz w:val="18"/>
                <w:szCs w:val="18"/>
              </w:rPr>
              <w:t>-JOHN HOPKINS UNI-8.92 CGPA</w:t>
            </w:r>
            <w:r w:rsidR="001F0B2A" w:rsidRPr="00055355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</w:tcPr>
          <w:p w14:paraId="0D010B85" w14:textId="77777777" w:rsidR="001F0B2A" w:rsidRDefault="001F0B2A" w:rsidP="006C0ADB"/>
        </w:tc>
        <w:tc>
          <w:tcPr>
            <w:tcW w:w="4032" w:type="dxa"/>
          </w:tcPr>
          <w:p w14:paraId="7C23A1EA" w14:textId="77777777" w:rsidR="001F0B2A" w:rsidRDefault="001F0B2A" w:rsidP="001F0B2A">
            <w:pPr>
              <w:pStyle w:val="Heading2"/>
            </w:pPr>
            <w:r>
              <w:t>Contact</w:t>
            </w:r>
          </w:p>
          <w:p w14:paraId="0018DFB3" w14:textId="454737AD" w:rsidR="001F0B2A" w:rsidRDefault="00DE4D11" w:rsidP="00DE4D11">
            <w:pPr>
              <w:pStyle w:val="List"/>
            </w:pPr>
            <w:r w:rsidRPr="00DE4D11">
              <w:t>+91 98765 43210</w:t>
            </w:r>
          </w:p>
          <w:p w14:paraId="27B229BA" w14:textId="02511E4D" w:rsidR="001F0B2A" w:rsidRDefault="00DE4D11" w:rsidP="001F0B2A">
            <w:pPr>
              <w:pStyle w:val="List"/>
            </w:pPr>
            <w:r>
              <w:t>Jeel.pandya</w:t>
            </w:r>
            <w:r w:rsidRPr="00DE4D11">
              <w:t>.cyber@gmail.com</w:t>
            </w:r>
          </w:p>
          <w:p w14:paraId="78F79843" w14:textId="77777777" w:rsidR="001F0B2A" w:rsidRPr="00D60B95" w:rsidRDefault="001F0B2A" w:rsidP="001F0B2A">
            <w:pPr>
              <w:pStyle w:val="Heading2"/>
            </w:pPr>
            <w:r w:rsidRPr="00D60B95">
              <w:t>Skills</w:t>
            </w:r>
          </w:p>
          <w:p w14:paraId="6EC261D7" w14:textId="7445A4D0" w:rsidR="00055355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>Ethical Hacking</w:t>
            </w:r>
          </w:p>
          <w:p w14:paraId="32305683" w14:textId="3BCDC513" w:rsidR="00055355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>Penetration Testing</w:t>
            </w:r>
          </w:p>
          <w:p w14:paraId="0373BE87" w14:textId="2ED0BFEB" w:rsidR="00055355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>Vulnerability Assessment</w:t>
            </w:r>
          </w:p>
          <w:p w14:paraId="389E43D6" w14:textId="195F53B2" w:rsidR="001F0B2A" w:rsidRDefault="00055355" w:rsidP="00055355">
            <w:pPr>
              <w:pStyle w:val="List"/>
            </w:pPr>
            <w:r w:rsidRPr="00055355">
              <w:rPr>
                <w:lang w:val="en-IN"/>
              </w:rPr>
              <w:t>Network Security</w:t>
            </w:r>
          </w:p>
          <w:p w14:paraId="2A9D2F54" w14:textId="77777777" w:rsidR="001F0B2A" w:rsidRPr="00E66B14" w:rsidRDefault="001F0B2A" w:rsidP="001F0B2A">
            <w:pPr>
              <w:pStyle w:val="Heading2"/>
            </w:pPr>
            <w:r w:rsidRPr="00E66B14">
              <w:t>Hobbies</w:t>
            </w:r>
          </w:p>
          <w:p w14:paraId="3C28EF6A" w14:textId="7EE62FFF" w:rsidR="00055355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 xml:space="preserve">Reading Cybersecurity Blogs </w:t>
            </w:r>
          </w:p>
          <w:p w14:paraId="09758250" w14:textId="462047A7" w:rsidR="00055355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 xml:space="preserve">Chess </w:t>
            </w:r>
          </w:p>
          <w:p w14:paraId="0152E358" w14:textId="695945D1" w:rsid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 xml:space="preserve">Traveling </w:t>
            </w:r>
          </w:p>
          <w:p w14:paraId="5EDBB119" w14:textId="459BB3F0" w:rsidR="001F0B2A" w:rsidRPr="00055355" w:rsidRDefault="00055355" w:rsidP="00055355">
            <w:pPr>
              <w:pStyle w:val="List"/>
              <w:rPr>
                <w:lang w:val="en-IN"/>
              </w:rPr>
            </w:pPr>
            <w:r w:rsidRPr="00055355">
              <w:rPr>
                <w:lang w:val="en-IN"/>
              </w:rPr>
              <w:t>Photography</w:t>
            </w:r>
          </w:p>
        </w:tc>
      </w:tr>
    </w:tbl>
    <w:p w14:paraId="26A9AA17" w14:textId="77777777" w:rsidR="00731635" w:rsidRDefault="00731635" w:rsidP="006C0ADB"/>
    <w:sectPr w:rsidR="00731635" w:rsidSect="001F0B2A">
      <w:head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23AE1" w14:textId="77777777" w:rsidR="00DE4D11" w:rsidRDefault="00DE4D11" w:rsidP="00855A45">
      <w:pPr>
        <w:spacing w:after="0"/>
      </w:pPr>
      <w:r>
        <w:separator/>
      </w:r>
    </w:p>
  </w:endnote>
  <w:endnote w:type="continuationSeparator" w:id="0">
    <w:p w14:paraId="50AE98E5" w14:textId="77777777" w:rsidR="00DE4D11" w:rsidRDefault="00DE4D11" w:rsidP="00855A45">
      <w:pPr>
        <w:spacing w:after="0"/>
      </w:pPr>
      <w:r>
        <w:continuationSeparator/>
      </w:r>
    </w:p>
  </w:endnote>
  <w:endnote w:type="continuationNotice" w:id="1">
    <w:p w14:paraId="230DF983" w14:textId="77777777" w:rsidR="00DE4D11" w:rsidRDefault="00DE4D1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2AE5F" w14:textId="77777777" w:rsidR="00DE4D11" w:rsidRDefault="00DE4D11" w:rsidP="00855A45">
      <w:pPr>
        <w:spacing w:after="0"/>
      </w:pPr>
      <w:r>
        <w:separator/>
      </w:r>
    </w:p>
  </w:footnote>
  <w:footnote w:type="continuationSeparator" w:id="0">
    <w:p w14:paraId="7878E531" w14:textId="77777777" w:rsidR="00DE4D11" w:rsidRDefault="00DE4D11" w:rsidP="00855A45">
      <w:pPr>
        <w:spacing w:after="0"/>
      </w:pPr>
      <w:r>
        <w:continuationSeparator/>
      </w:r>
    </w:p>
  </w:footnote>
  <w:footnote w:type="continuationNotice" w:id="1">
    <w:p w14:paraId="27BD5149" w14:textId="77777777" w:rsidR="00DE4D11" w:rsidRDefault="00DE4D1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66E00" w14:textId="77777777" w:rsidR="001F0B2A" w:rsidRDefault="001F0B2A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2133680" wp14:editId="061E93D6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773035" cy="10059035"/>
          <wp:effectExtent l="0" t="0" r="0" b="0"/>
          <wp:wrapNone/>
          <wp:docPr id="210828079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8425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10059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F0C6E"/>
    <w:multiLevelType w:val="hybridMultilevel"/>
    <w:tmpl w:val="309401BC"/>
    <w:lvl w:ilvl="0" w:tplc="D388AF00">
      <w:start w:val="1"/>
      <w:numFmt w:val="bullet"/>
      <w:lvlText w:val="+"/>
      <w:lvlJc w:val="left"/>
      <w:pPr>
        <w:ind w:left="36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CB5290"/>
    <w:multiLevelType w:val="hybridMultilevel"/>
    <w:tmpl w:val="B2BC845C"/>
    <w:lvl w:ilvl="0" w:tplc="27B22CEC">
      <w:start w:val="1"/>
      <w:numFmt w:val="bullet"/>
      <w:pStyle w:val="Heading2"/>
      <w:lvlText w:val="+"/>
      <w:lvlJc w:val="left"/>
      <w:pPr>
        <w:ind w:left="45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39604">
    <w:abstractNumId w:val="0"/>
  </w:num>
  <w:num w:numId="2" w16cid:durableId="156113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11"/>
    <w:rsid w:val="000411D6"/>
    <w:rsid w:val="00055355"/>
    <w:rsid w:val="00055A12"/>
    <w:rsid w:val="00087F43"/>
    <w:rsid w:val="000B0615"/>
    <w:rsid w:val="00105335"/>
    <w:rsid w:val="001F0B2A"/>
    <w:rsid w:val="002F0F1D"/>
    <w:rsid w:val="00337E4B"/>
    <w:rsid w:val="0043278C"/>
    <w:rsid w:val="004339DA"/>
    <w:rsid w:val="00433C45"/>
    <w:rsid w:val="004B424F"/>
    <w:rsid w:val="00523F46"/>
    <w:rsid w:val="0055692A"/>
    <w:rsid w:val="005B1EC2"/>
    <w:rsid w:val="005D4155"/>
    <w:rsid w:val="006822EC"/>
    <w:rsid w:val="006C0ADB"/>
    <w:rsid w:val="00730B3D"/>
    <w:rsid w:val="00731635"/>
    <w:rsid w:val="007707BE"/>
    <w:rsid w:val="008241B2"/>
    <w:rsid w:val="00855A45"/>
    <w:rsid w:val="00872DE5"/>
    <w:rsid w:val="008C72BC"/>
    <w:rsid w:val="008F27EA"/>
    <w:rsid w:val="00946924"/>
    <w:rsid w:val="00982F0F"/>
    <w:rsid w:val="009C131F"/>
    <w:rsid w:val="00AF27E7"/>
    <w:rsid w:val="00C624AC"/>
    <w:rsid w:val="00D60B95"/>
    <w:rsid w:val="00D70470"/>
    <w:rsid w:val="00DB5CC7"/>
    <w:rsid w:val="00DE4D11"/>
    <w:rsid w:val="00E84F2B"/>
    <w:rsid w:val="00EA3D50"/>
    <w:rsid w:val="00F141DD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C3731"/>
  <w15:chartTrackingRefBased/>
  <w15:docId w15:val="{A1C27395-4394-4822-B71B-FEF95105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DB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3278C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1635"/>
    <w:pPr>
      <w:keepNext/>
      <w:keepLines/>
      <w:spacing w:before="160" w:after="80"/>
      <w:ind w:left="720"/>
      <w:contextualSpacing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63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635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35"/>
    <w:pPr>
      <w:numPr>
        <w:ilvl w:val="1"/>
      </w:numPr>
    </w:pPr>
    <w:rPr>
      <w:rFonts w:eastAsiaTheme="majorEastAsia" w:cstheme="majorBidi"/>
      <w:color w:val="000000" w:themeColor="tex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731635"/>
    <w:rPr>
      <w:rFonts w:eastAsiaTheme="majorEastAsia" w:cstheme="majorBidi"/>
      <w:color w:val="000000" w:themeColor="text1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3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43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4327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rsid w:val="0043278C"/>
    <w:rPr>
      <w:rFonts w:asciiTheme="minorHAnsi" w:hAnsiTheme="minorHAnsi"/>
      <w:b/>
      <w:bCs/>
      <w:caps/>
      <w:smallCaps w:val="0"/>
      <w:sz w:val="22"/>
    </w:rPr>
  </w:style>
  <w:style w:type="character" w:customStyle="1" w:styleId="normaltextrun">
    <w:name w:val="normaltextrun"/>
    <w:basedOn w:val="DefaultParagraphFont"/>
    <w:semiHidden/>
    <w:rsid w:val="0043278C"/>
  </w:style>
  <w:style w:type="character" w:customStyle="1" w:styleId="eop">
    <w:name w:val="eop"/>
    <w:basedOn w:val="DefaultParagraphFont"/>
    <w:semiHidden/>
    <w:rsid w:val="0043278C"/>
  </w:style>
  <w:style w:type="paragraph" w:customStyle="1" w:styleId="Name">
    <w:name w:val="Name"/>
    <w:basedOn w:val="Subtitle"/>
    <w:link w:val="NameChar"/>
    <w:qFormat/>
    <w:rsid w:val="00731635"/>
    <w:pPr>
      <w:spacing w:line="192" w:lineRule="auto"/>
    </w:pPr>
    <w:rPr>
      <w:rFonts w:asciiTheme="majorHAnsi" w:hAnsiTheme="majorHAnsi"/>
      <w:b/>
      <w:bCs/>
      <w:color w:val="auto"/>
      <w:spacing w:val="-10"/>
      <w:kern w:val="28"/>
      <w:sz w:val="84"/>
      <w:szCs w:val="84"/>
    </w:rPr>
  </w:style>
  <w:style w:type="character" w:customStyle="1" w:styleId="NameChar">
    <w:name w:val="Name Char"/>
    <w:basedOn w:val="SubtitleChar"/>
    <w:link w:val="Name"/>
    <w:rsid w:val="00731635"/>
    <w:rPr>
      <w:rFonts w:asciiTheme="majorHAnsi" w:eastAsiaTheme="majorEastAsia" w:hAnsiTheme="majorHAnsi" w:cstheme="majorBidi"/>
      <w:b/>
      <w:bCs/>
      <w:color w:val="000000" w:themeColor="text1"/>
      <w:spacing w:val="-10"/>
      <w:kern w:val="28"/>
      <w:sz w:val="84"/>
      <w:szCs w:val="84"/>
    </w:rPr>
  </w:style>
  <w:style w:type="paragraph" w:customStyle="1" w:styleId="RightSideList">
    <w:name w:val="Right Side List"/>
    <w:basedOn w:val="Normal"/>
    <w:link w:val="RightSideListChar"/>
    <w:semiHidden/>
    <w:qFormat/>
    <w:rsid w:val="0043278C"/>
    <w:pPr>
      <w:ind w:left="720"/>
      <w:contextualSpacing/>
    </w:pPr>
    <w:rPr>
      <w:color w:val="000000" w:themeColor="text1"/>
    </w:rPr>
  </w:style>
  <w:style w:type="character" w:customStyle="1" w:styleId="RightSideListChar">
    <w:name w:val="Right Side List Char"/>
    <w:basedOn w:val="DefaultParagraphFont"/>
    <w:link w:val="RightSideList"/>
    <w:semiHidden/>
    <w:rsid w:val="00731635"/>
    <w:rPr>
      <w:color w:val="000000" w:themeColor="text1"/>
    </w:rPr>
  </w:style>
  <w:style w:type="paragraph" w:styleId="Header">
    <w:name w:val="header"/>
    <w:basedOn w:val="Normal"/>
    <w:link w:val="HeaderChar"/>
    <w:uiPriority w:val="99"/>
    <w:semiHidden/>
    <w:rsid w:val="004327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1635"/>
  </w:style>
  <w:style w:type="character" w:styleId="Hyperlink">
    <w:name w:val="Hyperlink"/>
    <w:basedOn w:val="DefaultParagraphFont"/>
    <w:uiPriority w:val="99"/>
    <w:unhideWhenUsed/>
    <w:rsid w:val="00432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78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rsid w:val="00855A4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1635"/>
  </w:style>
  <w:style w:type="character" w:styleId="CommentReference">
    <w:name w:val="annotation reference"/>
    <w:basedOn w:val="DefaultParagraphFont"/>
    <w:uiPriority w:val="99"/>
    <w:semiHidden/>
    <w:unhideWhenUsed/>
    <w:rsid w:val="008C72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C72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1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2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2BC"/>
    <w:rPr>
      <w:b/>
      <w:bCs/>
      <w:color w:val="FFFFFF" w:themeColor="background1"/>
      <w:sz w:val="20"/>
      <w:szCs w:val="20"/>
    </w:rPr>
  </w:style>
  <w:style w:type="paragraph" w:styleId="NormalIndent">
    <w:name w:val="Normal Indent"/>
    <w:basedOn w:val="Normal"/>
    <w:uiPriority w:val="99"/>
    <w:rsid w:val="006C0ADB"/>
    <w:pPr>
      <w:ind w:left="720"/>
    </w:pPr>
  </w:style>
  <w:style w:type="paragraph" w:styleId="List">
    <w:name w:val="List"/>
    <w:basedOn w:val="Normal"/>
    <w:uiPriority w:val="99"/>
    <w:rsid w:val="006C0ADB"/>
    <w:pPr>
      <w:ind w:left="1080" w:hanging="360"/>
      <w:contextualSpacing/>
    </w:pPr>
  </w:style>
  <w:style w:type="table" w:styleId="TableGrid">
    <w:name w:val="Table Grid"/>
    <w:basedOn w:val="TableNormal"/>
    <w:uiPriority w:val="39"/>
    <w:rsid w:val="001F0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8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ATS%20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32D02-98E6-4C8F-AD45-6F86A17E6E3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486D908-8586-4E3E-9C8F-6671C290E6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3B3F4-EB7D-49DE-9F3C-69492A342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healthcare resume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Jeel Pandya</cp:lastModifiedBy>
  <cp:revision>2</cp:revision>
  <dcterms:created xsi:type="dcterms:W3CDTF">2026-07-28T01:27:00Z</dcterms:created>
  <dcterms:modified xsi:type="dcterms:W3CDTF">2026-07-28T01:27:00Z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